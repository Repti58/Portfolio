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horzAnchor="page" w:tblpX="345" w:tblpY="-437"/>
        <w:tblOverlap w:val="never"/>
        <w:tblW w:w="5254" w:type="pct"/>
        <w:tblDescription w:val="Макетная таблица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43"/>
        <w:gridCol w:w="3311"/>
        <w:gridCol w:w="250"/>
        <w:gridCol w:w="705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60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7"/>
              <w:kinsoku w:val="0"/>
              <w:overflowPunct w:val="0"/>
              <w:jc w:val="center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-240665</wp:posOffset>
                      </wp:positionH>
                      <wp:positionV relativeFrom="paragraph">
                        <wp:posOffset>-313055</wp:posOffset>
                      </wp:positionV>
                      <wp:extent cx="2910205" cy="10767060"/>
                      <wp:effectExtent l="6350" t="6350" r="9525" b="16510"/>
                      <wp:wrapNone/>
                      <wp:docPr id="30" name="Rectangle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52095" y="140335"/>
                                <a:ext cx="2910205" cy="10767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18.95pt;margin-top:-24.65pt;height:847.8pt;width:229.15pt;z-index:-251657216;v-text-anchor:middle;mso-width-relative:page;mso-height-relative:page;" fillcolor="#BFBFBF [2412]" filled="t" stroked="t" coordsize="21600,21600" o:gfxdata="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tdnbd&#10;2wAAAAwBAAAPAAAAAAAAAAEAIAAAACIAAABkcnMvZG93bnJldi54bWxQSwECFAAUAAAACACHTuJA&#10;7aSDZpACAABJBQAADgAAAAAAAAABACAAAAAqAQAAZHJzL2Uyb0RvYy54bWxQSwUGAAAAAAYABgBZ&#10;AQAALAYAAAAA&#10;">
                      <v:fill on="t" focussize="0,0"/>
                      <v:stroke weight="1pt" color="#08232F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936115" cy="1936115"/>
                  <wp:effectExtent l="0" t="0" r="14605" b="14605"/>
                  <wp:docPr id="4" name="Picture 4" descr="my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yPhoto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11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restart"/>
          </w:tcPr>
          <w:p>
            <w:pPr>
              <w:pStyle w:val="20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after="120"/>
              <w:textAlignment w:val="auto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bidi="ru-RU"/>
                <w14:textFill>
                  <w14:solidFill>
                    <w14:schemeClr w14:val="tx1"/>
                  </w14:solidFill>
                </w14:textFill>
              </w:rPr>
              <w:t>Илья</w:t>
            </w: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 xml:space="preserve"> елисеев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Junior Frontend developer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Изучаю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frontend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разработку 1 год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  <w:p>
            <w:pP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Специализируюсь на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React + Redux.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Планирую и дальше развиваться в этом направлении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.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Помимо этого</w:t>
            </w:r>
            <w:bookmarkStart w:id="0" w:name="_GoBack"/>
            <w:bookmarkEnd w:id="0"/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собираюсь освоить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Type Script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и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Vue.</w:t>
            </w:r>
          </w:p>
          <w:p>
            <w:pPr>
              <w:pStyle w:val="2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Проекты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u w:val="none"/>
                <w:lang w:val="ru-RU"/>
                <w14:textFill>
                  <w14:solidFill>
                    <w14:schemeClr w14:val="tx1"/>
                  </w14:solidFill>
                </w14:textFill>
              </w:rPr>
              <w:t>Сайт - портфолио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HTML, SASS/SCSS, JavaScript,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Adaptive layout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"https://repti58.github.io/Portfolio/"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8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Github: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"https://github.com/repti58/Portfolio.git"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https://github.com/repti58/Portfolio.git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Курсы валют на любую дату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HTML, CSS, Bootstrap, JavaScript, React, Redux/Redux-toolkit,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Axios, Adaptive layout, NodeJS, ExpressJS, Needle, Cors, XML-JS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"https://repti58.github.io/Currency-rates/"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https://repti58.github.io/Currency-rates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"https://github.com/repti58/Currency-rates-backend.git"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https://github.com/repti58/Currency-rates-backend.git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Быки и Коровы. Логическая игра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: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HTML, CSS, JavaScript, React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, NodeJS, Rest API, ExpressJS, SQLite3 DB, Cors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"https://repti85.github.io/bulls-and-cows"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58</w:t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.github.io/bulls-and-cows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"https://github.com/repti58/bulls-and-cows-backend.git"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https://github.com/repti58/bulls-and-cows-backend.git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6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hanging="42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Лэндинг “Путешествие по Японии”</w:t>
            </w: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Figma layout</w:t>
            </w:r>
            <w:r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: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(HTML, CSS, JavaScript)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"https://repti58.github.io/Travel-landing-page/"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https://repti58.github.io/Travel-landing-page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Github: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"https://github.com/repti58/Travel-landing-page.git"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https://github.com/repti58/Travel-landing-page.git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36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Опыт работы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020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Начальник сектора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Сектор предсерийной отработки изделий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АО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“РИРВ”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Взаимодействие с представителями заказчика, руководство коллективом (до 10 чел.), разработка конструкторской документации, ведение отчетной документации.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020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Ведущий инженер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Сектор предсерийной отработки изделий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АО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“РИРВ”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Настройка и проверка аппаратуры специального назначения. Проведение испытаний. Предъявление заказчику.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017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 w:eastAsia="SimSun" w:asciiTheme="minorAscii" w:hAnsiTheme="minorAscii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Старший инженер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Лаборатория комплексной настройки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аппаратуры специального назначения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АО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“РИРВ”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Настройка и проверка аппаратуры специального назначения.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45" w:hRule="exac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контакты</w:t>
            </w:r>
          </w:p>
          <w:p>
            <w:pPr>
              <w:pStyle w:val="7"/>
              <w:kinsoku w:val="0"/>
              <w:overflowPunct w:val="0"/>
              <w:jc w:val="center"/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widowControl w:val="0"/>
              <w:autoSpaceDE w:val="0"/>
              <w:autoSpaceDN w:val="0"/>
              <w:adjustRightInd w:val="0"/>
              <w:spacing w:after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91440" cy="91440"/>
                  <wp:effectExtent l="0" t="0" r="0" b="0"/>
                  <wp:docPr id="1" name="Picture 1" descr="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12065</wp:posOffset>
                  </wp:positionV>
                  <wp:extent cx="274320" cy="274320"/>
                  <wp:effectExtent l="0" t="0" r="0" b="0"/>
                  <wp:wrapTight wrapText="bothSides">
                    <wp:wrapPolygon>
                      <wp:start x="3600" y="0"/>
                      <wp:lineTo x="0" y="4800"/>
                      <wp:lineTo x="0" y="9600"/>
                      <wp:lineTo x="4800" y="19200"/>
                      <wp:lineTo x="6000" y="20400"/>
                      <wp:lineTo x="14400" y="20400"/>
                      <wp:lineTo x="15600" y="19200"/>
                      <wp:lineTo x="20400" y="9600"/>
                      <wp:lineTo x="20400" y="4800"/>
                      <wp:lineTo x="16800" y="0"/>
                      <wp:lineTo x="3600" y="0"/>
                    </wp:wrapPolygon>
                  </wp:wrapTight>
                  <wp:docPr id="23" name="Picture 23" descr="C:\Users\Ilya\Desktop\Резюме\geo-alt-fill-i.png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\Users\Ilya\Desktop\Резюме\geo-alt-fill-i.png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Россия, Санкт-Петербург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80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2" name="Picture 22" descr="C:\Users\Ilya\Desktop\Резюме\telephone-fill-i.pngtelephon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\Users\Ilya\Desktop\Резюме\telephone-fill-i.pngtelephon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+7 911 0073963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7" name="Picture 27" descr="C:\Users\Ilya\Desktop\Резюме\telegram-i.pngtelegram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\Users\Ilya\Desktop\Резюме\telegram-i.pngtelegram-i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repkont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6" name="Picture 26" descr="C:\Users\Ilya\Desktop\Резюме\envelope-fill-i.pngenvelop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\Users\Ilya\Desktop\Резюме\envelope-fill-i.pngenvelop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repti58@gmail.com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40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darkBlu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19" name="Picture 19" descr="C:\Users\Ilya\Desktop\Резюме\skype.pngsky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\Users\Ilya\Desktop\Резюме\skype.pngskyp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ids-reptile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9" name="Picture 29" descr="C:\Users\Ilya\Desktop\Резюме\globe-i.pngglobe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\Users\Ilya\Desktop\Резюме\globe-i.pngglobe-i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8" name="Picture 28" descr="C:\Users\Ilya\Desktop\Резюме\github-i.pnggithub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\Users\Ilya\Desktop\Резюме\github-i.pnggithub-i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https://github.com/Repti58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078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навыки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HTML/CSS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SASS/SCSS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BEM metodology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Bootstrap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JavaScript/ES6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 xml:space="preserve">ReactJS, 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Redux/Redux-toolkit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  <w:t>NodeJS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NPM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Sqlite3 database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Express.JS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Adaptive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Debugging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Deploy on GH-pages, Vercell, Glitch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523" w:hRule="atLeast"/>
        </w:trPr>
        <w:tc>
          <w:tcPr>
            <w:tcW w:w="4254" w:type="dxa"/>
            <w:gridSpan w:val="2"/>
          </w:tcPr>
          <w:p>
            <w:pPr>
              <w:pStyle w:val="4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образование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2002 - 2007 СПБГИК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Прикладная информатика в менеджменте, информатик-менеджер</w:t>
            </w:r>
          </w:p>
          <w:p>
            <w:pPr>
              <w:pStyle w:val="4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язык</w:t>
            </w:r>
          </w:p>
          <w:p>
            <w:pPr>
              <w:pStyle w:val="27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Английский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(B1)</w:t>
            </w:r>
          </w:p>
        </w:tc>
        <w:tc>
          <w:tcPr>
            <w:tcW w:w="25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7"/>
        <w:rPr>
          <w:rFonts w:hint="default"/>
          <w:lang w:val="en-US"/>
        </w:rPr>
      </w:pPr>
    </w:p>
    <w:sectPr>
      <w:type w:val="continuous"/>
      <w:pgSz w:w="11906" w:h="16838"/>
      <w:pgMar w:top="851" w:right="567" w:bottom="130" w:left="567" w:header="720" w:footer="1967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5D89F6"/>
    <w:multiLevelType w:val="singleLevel"/>
    <w:tmpl w:val="CA5D89F6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B54EAED"/>
    <w:multiLevelType w:val="singleLevel"/>
    <w:tmpl w:val="FB54EAE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1542677"/>
    <w:multiLevelType w:val="singleLevel"/>
    <w:tmpl w:val="0154267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12E54D5"/>
    <w:multiLevelType w:val="multilevel"/>
    <w:tmpl w:val="112E54D5"/>
    <w:lvl w:ilvl="0" w:tentative="0">
      <w:start w:val="1"/>
      <w:numFmt w:val="bullet"/>
      <w:pStyle w:val="23"/>
      <w:lvlText w:val=""/>
      <w:lvlJc w:val="left"/>
      <w:pPr>
        <w:ind w:left="720" w:hanging="360"/>
      </w:pPr>
      <w:rPr>
        <w:rFonts w:hint="default" w:ascii="Symbol" w:hAnsi="Symbol"/>
        <w:color w:val="FCEA10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ECF046B"/>
    <w:multiLevelType w:val="multilevel"/>
    <w:tmpl w:val="2ECF046B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1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15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16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pStyle w:val="17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5702907D"/>
    <w:multiLevelType w:val="singleLevel"/>
    <w:tmpl w:val="5702907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D93E6CB"/>
    <w:multiLevelType w:val="singleLevel"/>
    <w:tmpl w:val="5D93E6C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displayBackgroundShape w:val="1"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footnotePr>
    <w:footnote w:id="0"/>
    <w:footnote w:id="1"/>
  </w:footnotePr>
  <w:compat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572A0"/>
    <w:rsid w:val="00060042"/>
    <w:rsid w:val="00071E84"/>
    <w:rsid w:val="000B37CD"/>
    <w:rsid w:val="000F7D04"/>
    <w:rsid w:val="00142F43"/>
    <w:rsid w:val="00150ABD"/>
    <w:rsid w:val="00165697"/>
    <w:rsid w:val="001A02A4"/>
    <w:rsid w:val="001F5586"/>
    <w:rsid w:val="00222466"/>
    <w:rsid w:val="002D54EA"/>
    <w:rsid w:val="002E5E62"/>
    <w:rsid w:val="003911FB"/>
    <w:rsid w:val="00472C27"/>
    <w:rsid w:val="0047764F"/>
    <w:rsid w:val="004779CF"/>
    <w:rsid w:val="004B4268"/>
    <w:rsid w:val="00507E82"/>
    <w:rsid w:val="00555003"/>
    <w:rsid w:val="00576D84"/>
    <w:rsid w:val="005801E5"/>
    <w:rsid w:val="00587DBA"/>
    <w:rsid w:val="00590471"/>
    <w:rsid w:val="005D01FA"/>
    <w:rsid w:val="00647A4B"/>
    <w:rsid w:val="00667952"/>
    <w:rsid w:val="00716927"/>
    <w:rsid w:val="00735D93"/>
    <w:rsid w:val="007443A0"/>
    <w:rsid w:val="007703AC"/>
    <w:rsid w:val="007F54A0"/>
    <w:rsid w:val="007F5B63"/>
    <w:rsid w:val="00846CB9"/>
    <w:rsid w:val="008472E9"/>
    <w:rsid w:val="008C2CFC"/>
    <w:rsid w:val="008F6E2E"/>
    <w:rsid w:val="009C2E65"/>
    <w:rsid w:val="00A35586"/>
    <w:rsid w:val="00AD5898"/>
    <w:rsid w:val="00B11C11"/>
    <w:rsid w:val="00B6466C"/>
    <w:rsid w:val="00BF4D49"/>
    <w:rsid w:val="00C4452C"/>
    <w:rsid w:val="00CE1E3D"/>
    <w:rsid w:val="00D6557B"/>
    <w:rsid w:val="00DF2F8A"/>
    <w:rsid w:val="00E118BA"/>
    <w:rsid w:val="00E90A60"/>
    <w:rsid w:val="00EB7708"/>
    <w:rsid w:val="00EE7E09"/>
    <w:rsid w:val="00EF6606"/>
    <w:rsid w:val="00F0223C"/>
    <w:rsid w:val="00F51250"/>
    <w:rsid w:val="00FA37E0"/>
    <w:rsid w:val="00FA6AE1"/>
    <w:rsid w:val="00FE7401"/>
    <w:rsid w:val="024A30FF"/>
    <w:rsid w:val="0A0911E0"/>
    <w:rsid w:val="1EAE1EFC"/>
    <w:rsid w:val="27161D7A"/>
    <w:rsid w:val="2AC572A0"/>
    <w:rsid w:val="3722419A"/>
    <w:rsid w:val="3986014B"/>
    <w:rsid w:val="44E4666D"/>
    <w:rsid w:val="48C232C5"/>
    <w:rsid w:val="50F738D5"/>
    <w:rsid w:val="51181B78"/>
    <w:rsid w:val="57C24C2C"/>
    <w:rsid w:val="67E72E70"/>
    <w:rsid w:val="69430B3B"/>
    <w:rsid w:val="6E02353D"/>
    <w:rsid w:val="7048737C"/>
    <w:rsid w:val="7EA1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uiPriority="99" w:name="List Bullet 4"/>
    <w:lsdException w:qFormat="1"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unhideWhenUsed="0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spacing w:after="220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3">
    <w:name w:val="heading 2"/>
    <w:basedOn w:val="1"/>
    <w:next w:val="1"/>
    <w:link w:val="31"/>
    <w:qFormat/>
    <w:uiPriority w:val="9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4">
    <w:name w:val="heading 3"/>
    <w:basedOn w:val="1"/>
    <w:next w:val="1"/>
    <w:link w:val="29"/>
    <w:qFormat/>
    <w:uiPriority w:val="9"/>
    <w:pPr>
      <w:keepNext/>
      <w:keepLines/>
      <w:spacing w:before="240" w:after="120"/>
      <w:outlineLvl w:val="2"/>
    </w:pPr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1"/>
    <w:semiHidden/>
    <w:qFormat/>
    <w:uiPriority w:val="1"/>
    <w:rPr>
      <w:sz w:val="20"/>
      <w:szCs w:val="20"/>
    </w:rPr>
  </w:style>
  <w:style w:type="character" w:styleId="8">
    <w:name w:val="FollowedHyperlink"/>
    <w:basedOn w:val="5"/>
    <w:semiHidden/>
    <w:unhideWhenUsed/>
    <w:uiPriority w:val="99"/>
    <w:rPr>
      <w:color w:val="800080"/>
      <w:u w:val="single"/>
    </w:rPr>
  </w:style>
  <w:style w:type="paragraph" w:styleId="9">
    <w:name w:val="footer"/>
    <w:basedOn w:val="1"/>
    <w:link w:val="25"/>
    <w:semiHidden/>
    <w:uiPriority w:val="99"/>
  </w:style>
  <w:style w:type="paragraph" w:styleId="10">
    <w:name w:val="header"/>
    <w:basedOn w:val="1"/>
    <w:link w:val="24"/>
    <w:semiHidden/>
    <w:uiPriority w:val="99"/>
  </w:style>
  <w:style w:type="paragraph" w:styleId="1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semiHidden/>
    <w:unhideWhenUsed/>
    <w:uiPriority w:val="99"/>
    <w:rPr>
      <w:color w:val="0000FF"/>
      <w:u w:val="single"/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</w:style>
  <w:style w:type="paragraph" w:styleId="14">
    <w:name w:val="List Bullet 2"/>
    <w:basedOn w:val="1"/>
    <w:semiHidden/>
    <w:unhideWhenUsed/>
    <w:qFormat/>
    <w:uiPriority w:val="99"/>
    <w:pPr>
      <w:numPr>
        <w:ilvl w:val="1"/>
        <w:numId w:val="1"/>
      </w:numPr>
      <w:contextualSpacing/>
    </w:pPr>
  </w:style>
  <w:style w:type="paragraph" w:styleId="15">
    <w:name w:val="List Bullet 3"/>
    <w:basedOn w:val="1"/>
    <w:semiHidden/>
    <w:unhideWhenUsed/>
    <w:qFormat/>
    <w:uiPriority w:val="99"/>
    <w:pPr>
      <w:numPr>
        <w:ilvl w:val="2"/>
        <w:numId w:val="1"/>
      </w:numPr>
      <w:contextualSpacing/>
    </w:pPr>
  </w:style>
  <w:style w:type="paragraph" w:styleId="16">
    <w:name w:val="List Bullet 4"/>
    <w:basedOn w:val="1"/>
    <w:semiHidden/>
    <w:unhideWhenUsed/>
    <w:uiPriority w:val="99"/>
    <w:pPr>
      <w:numPr>
        <w:ilvl w:val="3"/>
        <w:numId w:val="1"/>
      </w:numPr>
      <w:contextualSpacing/>
    </w:pPr>
  </w:style>
  <w:style w:type="paragraph" w:styleId="17">
    <w:name w:val="List Bullet 5"/>
    <w:basedOn w:val="1"/>
    <w:semiHidden/>
    <w:unhideWhenUsed/>
    <w:qFormat/>
    <w:uiPriority w:val="99"/>
    <w:pPr>
      <w:numPr>
        <w:ilvl w:val="4"/>
        <w:numId w:val="1"/>
      </w:numPr>
      <w:contextualSpacing/>
    </w:pPr>
  </w:style>
  <w:style w:type="character" w:styleId="18">
    <w:name w:val="Strong"/>
    <w:basedOn w:val="5"/>
    <w:semiHidden/>
    <w:qFormat/>
    <w:uiPriority w:val="22"/>
    <w:rPr>
      <w:b/>
      <w:bCs/>
      <w:color w:val="FCEA10" w:themeColor="accent4"/>
      <w14:textFill>
        <w14:solidFill>
          <w14:schemeClr w14:val="accent4"/>
        </w14:solidFill>
      </w14:textFill>
    </w:rPr>
  </w:style>
  <w:style w:type="table" w:styleId="19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26"/>
    <w:qFormat/>
    <w:uiPriority w:val="10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character" w:customStyle="1" w:styleId="21">
    <w:name w:val="Основной текст Знак"/>
    <w:basedOn w:val="5"/>
    <w:link w:val="7"/>
    <w:semiHidden/>
    <w:qFormat/>
    <w:uiPriority w:val="1"/>
    <w:rPr>
      <w:rFonts w:cs="Georgia" w:asciiTheme="minorHAnsi" w:hAnsiTheme="minorHAnsi"/>
    </w:rPr>
  </w:style>
  <w:style w:type="character" w:customStyle="1" w:styleId="22">
    <w:name w:val="Заголовок 1 Знак"/>
    <w:basedOn w:val="5"/>
    <w:link w:val="2"/>
    <w:qFormat/>
    <w:uiPriority w:val="9"/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23">
    <w:name w:val="List Paragraph"/>
    <w:basedOn w:val="7"/>
    <w:link w:val="32"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character" w:customStyle="1" w:styleId="24">
    <w:name w:val="Верхний колонтитул Знак"/>
    <w:basedOn w:val="5"/>
    <w:link w:val="10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5">
    <w:name w:val="Нижний колонтитул Знак"/>
    <w:basedOn w:val="5"/>
    <w:link w:val="9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6">
    <w:name w:val="Заголовок Знак"/>
    <w:basedOn w:val="5"/>
    <w:link w:val="20"/>
    <w:qFormat/>
    <w:uiPriority w:val="10"/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paragraph" w:customStyle="1" w:styleId="27">
    <w:name w:val="Информация"/>
    <w:basedOn w:val="1"/>
    <w:qFormat/>
    <w:uiPriority w:val="1"/>
    <w:pPr>
      <w:kinsoku w:val="0"/>
      <w:overflowPunct w:val="0"/>
      <w:spacing w:before="4"/>
      <w:contextualSpacing/>
    </w:pPr>
    <w:rPr>
      <w:color w:val="FFFFFF" w:themeColor="background1"/>
      <w:szCs w:val="17"/>
      <w14:textFill>
        <w14:solidFill>
          <w14:schemeClr w14:val="bg1"/>
        </w14:solidFill>
      </w14:textFill>
    </w:rPr>
  </w:style>
  <w:style w:type="character" w:styleId="28">
    <w:name w:val="Placeholder Text"/>
    <w:basedOn w:val="5"/>
    <w:semiHidden/>
    <w:qFormat/>
    <w:uiPriority w:val="99"/>
    <w:rPr>
      <w:color w:val="808080"/>
    </w:rPr>
  </w:style>
  <w:style w:type="character" w:customStyle="1" w:styleId="29">
    <w:name w:val="Заголовок 3 Знак"/>
    <w:basedOn w:val="5"/>
    <w:link w:val="4"/>
    <w:uiPriority w:val="9"/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paragraph" w:styleId="30">
    <w:name w:val="No Spacing"/>
    <w:basedOn w:val="1"/>
    <w:qFormat/>
    <w:uiPriority w:val="1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31">
    <w:name w:val="Заголовок 2 Знак"/>
    <w:basedOn w:val="5"/>
    <w:link w:val="3"/>
    <w:uiPriority w:val="9"/>
    <w:rPr>
      <w:rFonts w:asciiTheme="majorHAnsi" w:hAnsiTheme="majorHAnsi"/>
      <w:b/>
      <w:bCs/>
      <w:szCs w:val="20"/>
    </w:rPr>
  </w:style>
  <w:style w:type="character" w:customStyle="1" w:styleId="32">
    <w:name w:val="List Paragraph Char"/>
    <w:link w:val="23"/>
    <w:uiPriority w:val="1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ya\Downloads\tf44864860_win32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5E478E-917E-458B-9655-7ACFC0110AFA}">
  <ds:schemaRefs/>
</ds:datastoreItem>
</file>

<file path=customXml/itemProps3.xml><?xml version="1.0" encoding="utf-8"?>
<ds:datastoreItem xmlns:ds="http://schemas.openxmlformats.org/officeDocument/2006/customXml" ds:itemID="{766EDBD3-B5D7-4D9A-92F9-469EEFFE9908}">
  <ds:schemaRefs/>
</ds:datastoreItem>
</file>

<file path=customXml/itemProps4.xml><?xml version="1.0" encoding="utf-8"?>
<ds:datastoreItem xmlns:ds="http://schemas.openxmlformats.org/officeDocument/2006/customXml" ds:itemID="{AC7BC9FD-4CA2-4A7C-B201-BCAE7257B1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tf44864860_win32.dotx</Template>
  <Pages>2</Pages>
  <Words>239</Words>
  <Characters>1910</Characters>
  <Lines>12</Lines>
  <Paragraphs>3</Paragraphs>
  <TotalTime>8</TotalTime>
  <ScaleCrop>false</ScaleCrop>
  <LinksUpToDate>false</LinksUpToDate>
  <CharactersWithSpaces>2090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2022-11-08T12:18:00Z</dcterms:created>
  <dcterms:modified xsi:type="dcterms:W3CDTF">2022-11-25T20:10:17Z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ICV">
    <vt:lpwstr>7EBB5A3444684578A8BCFE839CF2D458</vt:lpwstr>
  </property>
  <property fmtid="{D5CDD505-2E9C-101B-9397-08002B2CF9AE}" pid="4" name="KSOProductBuildVer">
    <vt:lpwstr>1033-11.2.0.11380</vt:lpwstr>
  </property>
</Properties>
</file>