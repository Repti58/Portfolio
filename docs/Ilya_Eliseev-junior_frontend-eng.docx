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page" w:tblpX="345" w:tblpY="-437"/>
        <w:tblOverlap w:val="never"/>
        <w:tblW w:w="5254" w:type="pct"/>
        <w:tblDescription w:val="Макетная таблица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"/>
        <w:gridCol w:w="3311"/>
        <w:gridCol w:w="250"/>
        <w:gridCol w:w="705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60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7"/>
              <w:kinsoku w:val="0"/>
              <w:overflowPunct w:val="0"/>
              <w:jc w:val="center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-240665</wp:posOffset>
                      </wp:positionH>
                      <wp:positionV relativeFrom="paragraph">
                        <wp:posOffset>-313055</wp:posOffset>
                      </wp:positionV>
                      <wp:extent cx="2910205" cy="10767060"/>
                      <wp:effectExtent l="6350" t="6350" r="9525" b="16510"/>
                      <wp:wrapNone/>
                      <wp:docPr id="30" name="Rectangle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2095" y="140335"/>
                                <a:ext cx="2910205" cy="10767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8.95pt;margin-top:-24.65pt;height:847.8pt;width:229.15pt;z-index:-251657216;v-text-anchor:middle;mso-width-relative:page;mso-height-relative:page;" fillcolor="#BFBFBF [2412]" filled="t" stroked="t" coordsize="21600,21600" o:gfxdata="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tdnbd&#10;2wAAAAwBAAAPAAAAAAAAAAEAIAAAACIAAABkcnMvZG93bnJldi54bWxQSwECFAAUAAAACACHTuJA&#10;7aSDZpACAABJBQAADgAAAAAAAAABACAAAAAqAQAAZHJzL2Uyb0RvYy54bWxQSwUGAAAAAAYABgBZ&#10;AQAALAYAAAAA&#10;">
                      <v:fill on="t" focussize="0,0"/>
                      <v:stroke weight="1pt" color="#08232F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936115" cy="1936115"/>
                  <wp:effectExtent l="0" t="0" r="14605" b="14605"/>
                  <wp:docPr id="4" name="Picture 4" descr="my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yPhot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1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restart"/>
          </w:tcPr>
          <w:p>
            <w:pPr>
              <w:pStyle w:val="20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120"/>
              <w:textAlignment w:val="auto"/>
              <w:rPr>
                <w:rFonts w:hint="default"/>
                <w:color w:val="000000" w:themeColor="text1"/>
                <w:lang w:val="ru-RU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Ilya eliseev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20"/>
              <w:textAlignment w:val="auto"/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Junior Frontend developer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I've been learning frontend development for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over 1 year.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bookmarkStart w:id="0" w:name="_GoBack"/>
            <w:bookmarkEnd w:id="0"/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 make projects on React + Redux and have a great desire to develop and improve in this direction.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2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You can see all my projects in my portfolio: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  <w:p>
            <w:pPr>
              <w:pStyle w:val="2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Last projects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Currency rates for any date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HTML, CSS, Bootstrap, JavaScript, React, Redux/Redux-toolkit,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Axios, Adaptive layout, NodeJS, ExpressJS, Needle, Cors, XML-JS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"https://repti58.github.io/Currency-rates/"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https://repti58.github.io/Currency-rates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"https://github.com/repti58/Currency-rates-backend.git" </w:instrTex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https://github.com/repti58/Currency-rates-backend.git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Bulls &amp; Cows. Logic game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HTML, CSS, JavaScript, React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, NodeJS, Rest API, ExpressJS, SQLite3 DB, Cors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"https://repti85.github.io/bulls-and-cows"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58</w:t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.github.io/bulls-and-cows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"https://github.com/repti58/bulls-and-cows-backend.git" </w:instrTex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https://github.com/repti58/bulls-and-cows-backend.git</w: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 used the following resources for learning: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https://www.freecodecamp.org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https://developer.mozilla.org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https://learn.javascript.ru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https://reactjs.org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https://redux.js.org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https://stackoverflow.com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https://leetcode.com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Video tutorials on Youtube channels: Bogdan Stashchuk, It-kamasutra, Ulbi TV, Alex Lushchenko's channel, Vladilen Minin.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experience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020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Head of Sector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Sector of pre-series preparing of products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Interaction with customer representatives, management of a team (up to 10 people), development of design documentation, maintenance of reporting documentation.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020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ead Engineer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• Sector of pre-series preparing of products • 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Setting up and testing special-purpose equipment. Testing. Presentation to the customer.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017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</w:t>
            </w: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enior engineer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Laboratory of complex configuration of special equipment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JSC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</w:t>
            </w:r>
            <w:r>
              <w:rPr>
                <w:rFonts w:hint="default"/>
                <w:i w:val="0"/>
                <w:iCs w:val="0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RIRT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Setting up and testing special-purpose equipment.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45" w:hRule="exac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contacts</w:t>
            </w:r>
          </w:p>
          <w:p>
            <w:pPr>
              <w:pStyle w:val="7"/>
              <w:kinsoku w:val="0"/>
              <w:overflowPunct w:val="0"/>
              <w:jc w:val="center"/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widowControl w:val="0"/>
              <w:autoSpaceDE w:val="0"/>
              <w:autoSpaceDN w:val="0"/>
              <w:adjustRightInd w:val="0"/>
              <w:spacing w:after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91440" cy="91440"/>
                  <wp:effectExtent l="0" t="0" r="0" b="0"/>
                  <wp:docPr id="1" name="Picture 1" descr="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12065</wp:posOffset>
                  </wp:positionV>
                  <wp:extent cx="274320" cy="274320"/>
                  <wp:effectExtent l="0" t="0" r="0" b="0"/>
                  <wp:wrapTight wrapText="bothSides">
                    <wp:wrapPolygon>
                      <wp:start x="3600" y="0"/>
                      <wp:lineTo x="0" y="4800"/>
                      <wp:lineTo x="0" y="9600"/>
                      <wp:lineTo x="4800" y="19200"/>
                      <wp:lineTo x="6000" y="20400"/>
                      <wp:lineTo x="14400" y="20400"/>
                      <wp:lineTo x="15600" y="19200"/>
                      <wp:lineTo x="20400" y="9600"/>
                      <wp:lineTo x="20400" y="4800"/>
                      <wp:lineTo x="16800" y="0"/>
                      <wp:lineTo x="3600" y="0"/>
                    </wp:wrapPolygon>
                  </wp:wrapTight>
                  <wp:docPr id="23" name="Picture 23" descr="C:\Users\Ilya\Desktop\Резюме\geo-alt-fill-i.png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\Users\Ilya\Desktop\Резюме\geo-alt-fill-i.png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Russia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Saint-Petersburg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80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2" name="Picture 22" descr="C:\Users\Ilya\Desktop\Резюме\telephone-fill-i.pngtelephon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Ilya\Desktop\Резюме\telephone-fill-i.pngtelephon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+7 911 0073963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7" name="Picture 27" descr="C:\Users\Ilya\Desktop\Резюме\telegram-i.pngtelegram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\Users\Ilya\Desktop\Резюме\telegram-i.pngtelegram-i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repkont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6" name="Picture 26" descr="C:\Users\Ilya\Desktop\Резюме\envelope-fill-i.pngenvelop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\Users\Ilya\Desktop\Резюме\envelope-fill-i.pngenvelop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repti58@gmail.com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0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darkBlu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19" name="Picture 19" descr="C:\Users\Ilya\Desktop\Резюме\skype.pngsky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\Users\Ilya\Desktop\Резюме\skype.pngskyp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ids-reptile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9" name="Picture 29" descr="C:\Users\Ilya\Desktop\Резюме\globe-i.pngglobe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\Users\Ilya\Desktop\Резюме\globe-i.pngglobe-i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sz w:val="22"/>
                <w:szCs w:val="22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8" name="Picture 28" descr="C:\Users\Ilya\Desktop\Резюме\github-i.pnggithub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\Users\Ilya\Desktop\Резюме\github-i.pnggithub-i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sz w:val="22"/>
                <w:szCs w:val="22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  <w:t>https://github.com/Repti58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078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skills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HTML/CSS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SASS/SCSS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BEM metodology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Bootstrap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JavaScript/ES6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 xml:space="preserve">ReactJS, 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Redux/Redux-toolkit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  <w:t>NodeJS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NPM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Sqlite3 database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Express.JS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Adaptive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Debugging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Deploy on GH-pages, Vercell, Glitch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523" w:hRule="atLeast"/>
        </w:trPr>
        <w:tc>
          <w:tcPr>
            <w:tcW w:w="4254" w:type="dxa"/>
            <w:gridSpan w:val="2"/>
          </w:tcPr>
          <w:p>
            <w:pPr>
              <w:pStyle w:val="4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education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2002 - 2007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SPBGIK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Applied Computer Science in Management,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IT-manager</w:t>
            </w:r>
          </w:p>
          <w:p>
            <w:pPr>
              <w:pStyle w:val="4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language</w:t>
            </w:r>
          </w:p>
          <w:p>
            <w:pPr>
              <w:pStyle w:val="27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English (B1)</w:t>
            </w:r>
          </w:p>
        </w:tc>
        <w:tc>
          <w:tcPr>
            <w:tcW w:w="25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7"/>
        <w:rPr>
          <w:rFonts w:hint="default"/>
          <w:lang w:val="en-US"/>
        </w:rPr>
      </w:pPr>
    </w:p>
    <w:sectPr>
      <w:type w:val="continuous"/>
      <w:pgSz w:w="11906" w:h="16838"/>
      <w:pgMar w:top="851" w:right="567" w:bottom="130" w:left="567" w:header="720" w:footer="1967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54EAED"/>
    <w:multiLevelType w:val="singleLevel"/>
    <w:tmpl w:val="FB54EAE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12E54D5"/>
    <w:multiLevelType w:val="multilevel"/>
    <w:tmpl w:val="112E54D5"/>
    <w:lvl w:ilvl="0" w:tentative="0">
      <w:start w:val="1"/>
      <w:numFmt w:val="bullet"/>
      <w:pStyle w:val="23"/>
      <w:lvlText w:val=""/>
      <w:lvlJc w:val="left"/>
      <w:pPr>
        <w:ind w:left="720" w:hanging="360"/>
      </w:pPr>
      <w:rPr>
        <w:rFonts w:hint="default" w:ascii="Symbol" w:hAnsi="Symbol"/>
        <w:color w:val="FCEA10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ECF046B"/>
    <w:multiLevelType w:val="multilevel"/>
    <w:tmpl w:val="2ECF046B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1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1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16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17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702907D"/>
    <w:multiLevelType w:val="singleLevel"/>
    <w:tmpl w:val="5702907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D93E6CB"/>
    <w:multiLevelType w:val="singleLevel"/>
    <w:tmpl w:val="5D93E6C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footnotePr>
    <w:footnote w:id="0"/>
    <w:footnote w:id="1"/>
  </w:footnotePr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572A0"/>
    <w:rsid w:val="00060042"/>
    <w:rsid w:val="00071E84"/>
    <w:rsid w:val="000B37CD"/>
    <w:rsid w:val="000F7D04"/>
    <w:rsid w:val="00142F43"/>
    <w:rsid w:val="00150ABD"/>
    <w:rsid w:val="00165697"/>
    <w:rsid w:val="001A02A4"/>
    <w:rsid w:val="001F5586"/>
    <w:rsid w:val="00222466"/>
    <w:rsid w:val="002D54EA"/>
    <w:rsid w:val="002E5E62"/>
    <w:rsid w:val="003911FB"/>
    <w:rsid w:val="00472C27"/>
    <w:rsid w:val="0047764F"/>
    <w:rsid w:val="004779CF"/>
    <w:rsid w:val="004B4268"/>
    <w:rsid w:val="00507E82"/>
    <w:rsid w:val="00555003"/>
    <w:rsid w:val="00576D84"/>
    <w:rsid w:val="005801E5"/>
    <w:rsid w:val="00587DBA"/>
    <w:rsid w:val="00590471"/>
    <w:rsid w:val="005D01FA"/>
    <w:rsid w:val="00647A4B"/>
    <w:rsid w:val="00667952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C2E65"/>
    <w:rsid w:val="00A35586"/>
    <w:rsid w:val="00AD5898"/>
    <w:rsid w:val="00B11C11"/>
    <w:rsid w:val="00B6466C"/>
    <w:rsid w:val="00BF4D49"/>
    <w:rsid w:val="00C4452C"/>
    <w:rsid w:val="00CE1E3D"/>
    <w:rsid w:val="00D6557B"/>
    <w:rsid w:val="00DF2F8A"/>
    <w:rsid w:val="00E118BA"/>
    <w:rsid w:val="00E90A60"/>
    <w:rsid w:val="00EB7708"/>
    <w:rsid w:val="00EE7E09"/>
    <w:rsid w:val="00EF6606"/>
    <w:rsid w:val="00F0223C"/>
    <w:rsid w:val="00F51250"/>
    <w:rsid w:val="00FA37E0"/>
    <w:rsid w:val="00FA6AE1"/>
    <w:rsid w:val="00FE7401"/>
    <w:rsid w:val="0A0911E0"/>
    <w:rsid w:val="1D567FD3"/>
    <w:rsid w:val="1EAE1EFC"/>
    <w:rsid w:val="27161D7A"/>
    <w:rsid w:val="2AC572A0"/>
    <w:rsid w:val="3722419A"/>
    <w:rsid w:val="3986014B"/>
    <w:rsid w:val="48C232C5"/>
    <w:rsid w:val="50F738D5"/>
    <w:rsid w:val="51181B78"/>
    <w:rsid w:val="57C24C2C"/>
    <w:rsid w:val="66101180"/>
    <w:rsid w:val="67E72E70"/>
    <w:rsid w:val="69430B3B"/>
    <w:rsid w:val="6A637CF9"/>
    <w:rsid w:val="6E02353D"/>
    <w:rsid w:val="7048737C"/>
    <w:rsid w:val="7EA1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name="header"/>
    <w:lsdException w:qFormat="1"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spacing w:after="220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3">
    <w:name w:val="heading 2"/>
    <w:basedOn w:val="1"/>
    <w:next w:val="1"/>
    <w:link w:val="31"/>
    <w:qFormat/>
    <w:uiPriority w:val="9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4">
    <w:name w:val="heading 3"/>
    <w:basedOn w:val="1"/>
    <w:next w:val="1"/>
    <w:link w:val="29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1"/>
    <w:semiHidden/>
    <w:qFormat/>
    <w:uiPriority w:val="1"/>
    <w:rPr>
      <w:sz w:val="20"/>
      <w:szCs w:val="20"/>
    </w:rPr>
  </w:style>
  <w:style w:type="character" w:styleId="8">
    <w:name w:val="FollowedHyperlink"/>
    <w:basedOn w:val="5"/>
    <w:semiHidden/>
    <w:unhideWhenUsed/>
    <w:qFormat/>
    <w:uiPriority w:val="99"/>
    <w:rPr>
      <w:color w:val="800080"/>
      <w:u w:val="single"/>
    </w:rPr>
  </w:style>
  <w:style w:type="paragraph" w:styleId="9">
    <w:name w:val="footer"/>
    <w:basedOn w:val="1"/>
    <w:link w:val="25"/>
    <w:semiHidden/>
    <w:qFormat/>
    <w:uiPriority w:val="99"/>
  </w:style>
  <w:style w:type="paragraph" w:styleId="10">
    <w:name w:val="header"/>
    <w:basedOn w:val="1"/>
    <w:link w:val="24"/>
    <w:semiHidden/>
    <w:qFormat/>
    <w:uiPriority w:val="99"/>
  </w:style>
  <w:style w:type="paragraph" w:styleId="1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unhideWhenUsed/>
    <w:uiPriority w:val="99"/>
    <w:rPr>
      <w:color w:val="0000FF"/>
      <w:u w:val="single"/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</w:style>
  <w:style w:type="paragraph" w:styleId="14">
    <w:name w:val="List Bullet 2"/>
    <w:basedOn w:val="1"/>
    <w:semiHidden/>
    <w:unhideWhenUsed/>
    <w:qFormat/>
    <w:uiPriority w:val="99"/>
    <w:pPr>
      <w:numPr>
        <w:ilvl w:val="1"/>
        <w:numId w:val="1"/>
      </w:numPr>
      <w:contextualSpacing/>
    </w:pPr>
  </w:style>
  <w:style w:type="paragraph" w:styleId="15">
    <w:name w:val="List Bullet 3"/>
    <w:basedOn w:val="1"/>
    <w:semiHidden/>
    <w:unhideWhenUsed/>
    <w:qFormat/>
    <w:uiPriority w:val="99"/>
    <w:pPr>
      <w:numPr>
        <w:ilvl w:val="2"/>
        <w:numId w:val="1"/>
      </w:numPr>
      <w:contextualSpacing/>
    </w:pPr>
  </w:style>
  <w:style w:type="paragraph" w:styleId="16">
    <w:name w:val="List Bullet 4"/>
    <w:basedOn w:val="1"/>
    <w:semiHidden/>
    <w:unhideWhenUsed/>
    <w:uiPriority w:val="99"/>
    <w:pPr>
      <w:numPr>
        <w:ilvl w:val="3"/>
        <w:numId w:val="1"/>
      </w:numPr>
      <w:contextualSpacing/>
    </w:pPr>
  </w:style>
  <w:style w:type="paragraph" w:styleId="17">
    <w:name w:val="List Bullet 5"/>
    <w:basedOn w:val="1"/>
    <w:semiHidden/>
    <w:unhideWhenUsed/>
    <w:qFormat/>
    <w:uiPriority w:val="99"/>
    <w:pPr>
      <w:numPr>
        <w:ilvl w:val="4"/>
        <w:numId w:val="1"/>
      </w:numPr>
      <w:contextualSpacing/>
    </w:pPr>
  </w:style>
  <w:style w:type="character" w:styleId="18">
    <w:name w:val="Strong"/>
    <w:basedOn w:val="5"/>
    <w:semiHidden/>
    <w:qFormat/>
    <w:uiPriority w:val="22"/>
    <w:rPr>
      <w:b/>
      <w:bCs/>
      <w:color w:val="FCEA10" w:themeColor="accent4"/>
      <w14:textFill>
        <w14:solidFill>
          <w14:schemeClr w14:val="accent4"/>
        </w14:solidFill>
      </w14:textFill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6"/>
    <w:qFormat/>
    <w:uiPriority w:val="10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character" w:customStyle="1" w:styleId="21">
    <w:name w:val="Основной текст Знак"/>
    <w:basedOn w:val="5"/>
    <w:link w:val="7"/>
    <w:semiHidden/>
    <w:qFormat/>
    <w:uiPriority w:val="1"/>
    <w:rPr>
      <w:rFonts w:cs="Georgia" w:asciiTheme="minorHAnsi" w:hAnsiTheme="minorHAnsi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23">
    <w:name w:val="List Paragraph"/>
    <w:basedOn w:val="7"/>
    <w:link w:val="32"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character" w:customStyle="1" w:styleId="24">
    <w:name w:val="Верхний колонтитул Знак"/>
    <w:basedOn w:val="5"/>
    <w:link w:val="10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5">
    <w:name w:val="Нижний колонтитул Знак"/>
    <w:basedOn w:val="5"/>
    <w:link w:val="9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6">
    <w:name w:val="Заголовок Знак"/>
    <w:basedOn w:val="5"/>
    <w:link w:val="20"/>
    <w:qFormat/>
    <w:uiPriority w:val="10"/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paragraph" w:customStyle="1" w:styleId="27">
    <w:name w:val="Информация"/>
    <w:basedOn w:val="1"/>
    <w:qFormat/>
    <w:uiPriority w:val="1"/>
    <w:pPr>
      <w:kinsoku w:val="0"/>
      <w:overflowPunct w:val="0"/>
      <w:spacing w:before="4"/>
      <w:contextualSpacing/>
    </w:pPr>
    <w:rPr>
      <w:color w:val="FFFFFF" w:themeColor="background1"/>
      <w:szCs w:val="17"/>
      <w14:textFill>
        <w14:solidFill>
          <w14:schemeClr w14:val="bg1"/>
        </w14:solidFill>
      </w14:textFill>
    </w:rPr>
  </w:style>
  <w:style w:type="character" w:styleId="28">
    <w:name w:val="Placeholder Text"/>
    <w:basedOn w:val="5"/>
    <w:semiHidden/>
    <w:qFormat/>
    <w:uiPriority w:val="99"/>
    <w:rPr>
      <w:color w:val="808080"/>
    </w:rPr>
  </w:style>
  <w:style w:type="character" w:customStyle="1" w:styleId="29">
    <w:name w:val="Заголовок 3 Знак"/>
    <w:basedOn w:val="5"/>
    <w:link w:val="4"/>
    <w:qFormat/>
    <w:uiPriority w:val="9"/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paragraph" w:styleId="30">
    <w:name w:val="No Spacing"/>
    <w:basedOn w:val="1"/>
    <w:qFormat/>
    <w:uiPriority w:val="1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31">
    <w:name w:val="Заголовок 2 Знак"/>
    <w:basedOn w:val="5"/>
    <w:link w:val="3"/>
    <w:uiPriority w:val="9"/>
    <w:rPr>
      <w:rFonts w:asciiTheme="majorHAnsi" w:hAnsiTheme="majorHAnsi"/>
      <w:b/>
      <w:bCs/>
      <w:szCs w:val="20"/>
    </w:rPr>
  </w:style>
  <w:style w:type="character" w:customStyle="1" w:styleId="32">
    <w:name w:val="List Paragraph Char"/>
    <w:link w:val="23"/>
    <w:uiPriority w:val="1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ya\Downloads\tf44864860_win32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5E478E-917E-458B-9655-7ACFC0110AFA}">
  <ds:schemaRefs/>
</ds:datastoreItem>
</file>

<file path=customXml/itemProps3.xml><?xml version="1.0" encoding="utf-8"?>
<ds:datastoreItem xmlns:ds="http://schemas.openxmlformats.org/officeDocument/2006/customXml" ds:itemID="{766EDBD3-B5D7-4D9A-92F9-469EEFFE9908}">
  <ds:schemaRefs/>
</ds:datastoreItem>
</file>

<file path=customXml/itemProps4.xml><?xml version="1.0" encoding="utf-8"?>
<ds:datastoreItem xmlns:ds="http://schemas.openxmlformats.org/officeDocument/2006/customXml" ds:itemID="{AC7BC9FD-4CA2-4A7C-B201-BCAE7257B1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Pages>2</Pages>
  <Words>270</Words>
  <Characters>2093</Characters>
  <Lines>12</Lines>
  <Paragraphs>3</Paragraphs>
  <TotalTime>4</TotalTime>
  <ScaleCrop>false</ScaleCrop>
  <LinksUpToDate>false</LinksUpToDate>
  <CharactersWithSpaces>2299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2022-11-08T12:18:00Z</dcterms:created>
  <dcterms:modified xsi:type="dcterms:W3CDTF">2022-12-07T17:16:29Z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ICV">
    <vt:lpwstr>327BD936CD024317BDD36C08476A357C</vt:lpwstr>
  </property>
  <property fmtid="{D5CDD505-2E9C-101B-9397-08002B2CF9AE}" pid="4" name="KSOProductBuildVer">
    <vt:lpwstr>1033-11.2.0.11417</vt:lpwstr>
  </property>
</Properties>
</file>