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120"/>
              <w:textAlignment w:val="auto"/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I've been learning frontend development for 1 year.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 specialize in React + Redux. I plan to improve in this direction. In addition, I'm going to master Type Script and Vue.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2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You can see all my projects in my portfolio: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  <w:p>
            <w:pPr>
              <w:pStyle w:val="2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Currency rates for any date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Bulls &amp; Cows. Logic game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 used the following resources for learning: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https://www.freecodecamp.org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https://developer.mozilla.org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https://learn.javascript.ru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https://reactjs.org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https://redux.js.org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https://stackoverflow.com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https://leetcode.com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Video tutorials on Youtube channels: Bogdan Stashchuk, It-kamasutra, Ulbi TV, Alex Lushchenko's channel, Vladilen Minin.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experience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Head of Sector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Sector of pre-series preparing of products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ead Engineer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Setting up and testing special-purpose equipment. Testing. Presentation to the customer.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enior engineer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Laboratory of complex configuration of special equipment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Setting up and testing special-purpose equipment.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contacts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Russia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Saint-Petersburg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sz w:val="22"/>
                <w:szCs w:val="22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sz w:val="22"/>
                <w:szCs w:val="22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  <w:t>https://gi</w:t>
            </w:r>
            <w:bookmarkStart w:id="0" w:name="_GoBack"/>
            <w:bookmarkEnd w:id="0"/>
            <w:r>
              <w:rPr>
                <w:rStyle w:val="12"/>
                <w:rFonts w:hint="default" w:ascii="Calibri" w:hAnsi="Calibri" w:eastAsia="SimSun" w:cs="Calibri"/>
                <w:color w:val="000000" w:themeColor="text1"/>
                <w:sz w:val="22"/>
                <w:szCs w:val="22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  <w:t>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un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ns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A0911E0"/>
    <w:rsid w:val="1EAE1EFC"/>
    <w:rsid w:val="27161D7A"/>
    <w:rsid w:val="2AC572A0"/>
    <w:rsid w:val="3722419A"/>
    <w:rsid w:val="3986014B"/>
    <w:rsid w:val="48C232C5"/>
    <w:rsid w:val="50F738D5"/>
    <w:rsid w:val="51181B78"/>
    <w:rsid w:val="57C24C2C"/>
    <w:rsid w:val="66101180"/>
    <w:rsid w:val="67E72E70"/>
    <w:rsid w:val="69430B3B"/>
    <w:rsid w:val="6A637CF9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qFormat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qFormat/>
    <w:uiPriority w:val="99"/>
  </w:style>
  <w:style w:type="paragraph" w:styleId="10">
    <w:name w:val="header"/>
    <w:basedOn w:val="1"/>
    <w:link w:val="24"/>
    <w:semiHidden/>
    <w:qFormat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7BC9FD-4CA2-4A7C-B201-BCAE7257B128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BB5E478E-917E-458B-9655-7ACFC0110A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270</Words>
  <Characters>2093</Characters>
  <Lines>12</Lines>
  <Paragraphs>3</Paragraphs>
  <TotalTime>3</TotalTime>
  <ScaleCrop>false</ScaleCrop>
  <LinksUpToDate>false</LinksUpToDate>
  <CharactersWithSpaces>2299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2022-11-25T20:37:53Z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327BD936CD024317BDD36C08476A357C</vt:lpwstr>
  </property>
  <property fmtid="{D5CDD505-2E9C-101B-9397-08002B2CF9AE}" pid="4" name="KSOProductBuildVer">
    <vt:lpwstr>1033-11.2.0.11380</vt:lpwstr>
  </property>
</Properties>
</file>