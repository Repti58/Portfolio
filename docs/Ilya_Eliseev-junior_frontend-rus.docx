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120"/>
              <w:textAlignment w:val="auto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  <w:t>Илья</w:t>
            </w: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 xml:space="preserve"> елисеев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Изучаю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frontend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разработку более 1 года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Делаю проекты на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React + Redux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и есть огромное желание развиваться и совершенствоваться в данном направлении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2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Все мои проекты можно посмотреть в портфолио: 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  <w:p>
            <w:pPr>
              <w:pStyle w:val="2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Последние Проекты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Курсы валют на любую дату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Быки и Коровы. Логическая игра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Для обучения использ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ую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следующие ресурсы: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https://www.freecodecamp.org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https://developer.mozilla.org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https://learn.javascript.ru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https://reactjs.org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https://redux.js.org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https://stackoverflow.com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https://leetcode.com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Видеоуроки на Youtube каналах: Bogdan Stashchuk, It-kamasutra, Ulbi TV, Канал Алекса Лущенко, Владилен Минин.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Опыт работы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Начальник сектора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Взаимодействие с представителями заказчика, руководство коллективом (до 10 чел.), разработка конструкторской документации, ведение отчетной документации.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Ведущий инженер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 Проведение испытаний. Предъявление заказчику.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Старший инженер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Лаборатория комплексной настройки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аппаратуры специального назначения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контакты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Россия, Санкт-Петербург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навыки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образование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2002 - 2007 СПБГИК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Прикладная информатика в менеджменте, информатик-менеджер</w:t>
            </w:r>
          </w:p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язык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Английский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  <w:bookmarkStart w:id="0" w:name="_GoBack"/>
      <w:bookmarkEnd w:id="0"/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24A30FF"/>
    <w:rsid w:val="05C6752C"/>
    <w:rsid w:val="0A0911E0"/>
    <w:rsid w:val="1EAE1EFC"/>
    <w:rsid w:val="215D38DA"/>
    <w:rsid w:val="27161D7A"/>
    <w:rsid w:val="2AC572A0"/>
    <w:rsid w:val="33163192"/>
    <w:rsid w:val="3722419A"/>
    <w:rsid w:val="3986014B"/>
    <w:rsid w:val="44E4666D"/>
    <w:rsid w:val="48C232C5"/>
    <w:rsid w:val="50F738D5"/>
    <w:rsid w:val="51181B78"/>
    <w:rsid w:val="57C24C2C"/>
    <w:rsid w:val="67E72E70"/>
    <w:rsid w:val="69430B3B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qFormat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qFormat/>
    <w:uiPriority w:val="99"/>
  </w:style>
  <w:style w:type="paragraph" w:styleId="10">
    <w:name w:val="header"/>
    <w:basedOn w:val="1"/>
    <w:link w:val="24"/>
    <w:semiHidden/>
    <w:qFormat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qFormat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qFormat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qFormat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qFormat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7BC9FD-4CA2-4A7C-B201-BCAE7257B128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BB5E478E-917E-458B-9655-7ACFC0110A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247</Words>
  <Characters>2132</Characters>
  <Lines>12</Lines>
  <Paragraphs>3</Paragraphs>
  <TotalTime>26</TotalTime>
  <ScaleCrop>false</ScaleCrop>
  <LinksUpToDate>false</LinksUpToDate>
  <CharactersWithSpaces>2317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2022-12-07T17:12:35Z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63FD9B5BD04D44B8A2DED8EC8DDAF3ED</vt:lpwstr>
  </property>
  <property fmtid="{D5CDD505-2E9C-101B-9397-08002B2CF9AE}" pid="4" name="KSOProductBuildVer">
    <vt:lpwstr>1033-11.2.0.11417</vt:lpwstr>
  </property>
</Properties>
</file>